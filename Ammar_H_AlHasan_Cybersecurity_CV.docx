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EF74" w14:textId="452723A2" w:rsidR="00D10A96" w:rsidRDefault="007168D5" w:rsidP="007168D5">
      <w:pPr>
        <w:pStyle w:val="Title"/>
        <w:jc w:val="center"/>
        <w:rPr>
          <w:sz w:val="48"/>
          <w:szCs w:val="48"/>
        </w:rPr>
      </w:pPr>
      <w:r>
        <w:t>A</w:t>
      </w:r>
      <w:r w:rsidRPr="007168D5">
        <w:rPr>
          <w:sz w:val="48"/>
          <w:szCs w:val="48"/>
        </w:rPr>
        <w:t>mmar</w:t>
      </w:r>
      <w:r>
        <w:t xml:space="preserve"> h</w:t>
      </w:r>
      <w:r w:rsidRPr="007168D5">
        <w:rPr>
          <w:sz w:val="48"/>
          <w:szCs w:val="48"/>
        </w:rPr>
        <w:t>usam</w:t>
      </w:r>
      <w:r>
        <w:t xml:space="preserve"> al-</w:t>
      </w:r>
      <w:r w:rsidRPr="007168D5">
        <w:rPr>
          <w:szCs w:val="56"/>
        </w:rPr>
        <w:t>h</w:t>
      </w:r>
      <w:r w:rsidRPr="007168D5">
        <w:rPr>
          <w:sz w:val="48"/>
          <w:szCs w:val="48"/>
        </w:rPr>
        <w:t>asan</w:t>
      </w:r>
    </w:p>
    <w:p w14:paraId="31AD710A" w14:textId="60F9F73D" w:rsidR="007168D5" w:rsidRPr="006667B1" w:rsidRDefault="007168D5" w:rsidP="00921506">
      <w:pPr>
        <w:pStyle w:val="Line"/>
        <w:jc w:val="center"/>
        <w:rPr>
          <w:sz w:val="20"/>
          <w:szCs w:val="20"/>
        </w:rPr>
      </w:pPr>
      <w:r w:rsidRPr="007168D5">
        <w:rPr>
          <w:sz w:val="20"/>
          <w:szCs w:val="20"/>
        </w:rPr>
        <w:t xml:space="preserve">Amman, Jordan </w:t>
      </w:r>
      <w:r w:rsidR="00921506">
        <w:rPr>
          <w:sz w:val="20"/>
          <w:szCs w:val="20"/>
        </w:rPr>
        <w:t>|</w:t>
      </w:r>
      <w:r w:rsidRPr="007168D5">
        <w:rPr>
          <w:sz w:val="20"/>
          <w:szCs w:val="20"/>
        </w:rPr>
        <w:t xml:space="preserve"> +962795903012 </w:t>
      </w:r>
      <w:r w:rsidR="00921506">
        <w:rPr>
          <w:sz w:val="20"/>
          <w:szCs w:val="20"/>
        </w:rPr>
        <w:t>|</w:t>
      </w:r>
      <w:r w:rsidRPr="007168D5">
        <w:rPr>
          <w:sz w:val="20"/>
          <w:szCs w:val="20"/>
        </w:rPr>
        <w:t xml:space="preserve"> </w:t>
      </w:r>
      <w:hyperlink r:id="rId10" w:history="1">
        <w:r w:rsidRPr="007168D5">
          <w:rPr>
            <w:rStyle w:val="Hyperlink"/>
            <w:sz w:val="20"/>
            <w:szCs w:val="20"/>
          </w:rPr>
          <w:t>3mar200270@gmail.com</w:t>
        </w:r>
      </w:hyperlink>
      <w:r w:rsidRPr="007168D5">
        <w:rPr>
          <w:sz w:val="20"/>
          <w:szCs w:val="20"/>
        </w:rPr>
        <w:t xml:space="preserve"> </w:t>
      </w:r>
      <w:r w:rsidR="00921506">
        <w:rPr>
          <w:sz w:val="20"/>
          <w:szCs w:val="20"/>
        </w:rPr>
        <w:t>|</w:t>
      </w:r>
      <w:r w:rsidRPr="007168D5">
        <w:rPr>
          <w:sz w:val="20"/>
          <w:szCs w:val="20"/>
        </w:rPr>
        <w:t xml:space="preserve"> </w:t>
      </w:r>
      <w:hyperlink r:id="rId11" w:history="1">
        <w:r w:rsidR="00921506" w:rsidRPr="00921506">
          <w:rPr>
            <w:rStyle w:val="Hyperlink"/>
            <w:sz w:val="20"/>
            <w:szCs w:val="20"/>
          </w:rPr>
          <w:t>L</w:t>
        </w:r>
        <w:r w:rsidRPr="00921506">
          <w:rPr>
            <w:rStyle w:val="Hyperlink"/>
            <w:sz w:val="20"/>
            <w:szCs w:val="20"/>
          </w:rPr>
          <w:t>inkedin</w:t>
        </w:r>
      </w:hyperlink>
      <w:r w:rsidR="006667B1">
        <w:rPr>
          <w:sz w:val="20"/>
          <w:szCs w:val="20"/>
        </w:rPr>
        <w:t xml:space="preserve"> | </w:t>
      </w:r>
      <w:hyperlink r:id="rId12" w:history="1">
        <w:r w:rsidR="006667B1" w:rsidRPr="006667B1">
          <w:rPr>
            <w:rStyle w:val="Hyperlink"/>
            <w:sz w:val="20"/>
            <w:szCs w:val="20"/>
          </w:rPr>
          <w:t>Portfolio</w:t>
        </w:r>
      </w:hyperlink>
    </w:p>
    <w:p w14:paraId="7CE69C4A" w14:textId="646B0B8D" w:rsidR="00DF1930" w:rsidRPr="00DF1930" w:rsidRDefault="00D10A96" w:rsidP="007F6B6A">
      <w:pPr>
        <w:pStyle w:val="ContactInfo"/>
        <w:jc w:val="left"/>
        <w:rPr>
          <w:lang w:val="fr-FR"/>
        </w:rPr>
      </w:pPr>
      <w:r w:rsidRPr="00A239BF">
        <w:rPr>
          <w:lang w:val="fr-FR"/>
        </w:rPr>
        <w:t xml:space="preserve"> </w:t>
      </w:r>
    </w:p>
    <w:p w14:paraId="0058E2C4" w14:textId="77777777" w:rsidR="00D10A96" w:rsidRPr="00A239BF" w:rsidRDefault="00D10A96" w:rsidP="00D10A96">
      <w:pPr>
        <w:pStyle w:val="Line"/>
        <w:rPr>
          <w:lang w:val="fr-FR"/>
        </w:rPr>
      </w:pPr>
    </w:p>
    <w:p w14:paraId="2B00DCB5" w14:textId="13319068" w:rsidR="00DF1930" w:rsidRPr="00DF1930" w:rsidRDefault="00DF1930" w:rsidP="00DF1930">
      <w:pPr>
        <w:pStyle w:val="Heading1"/>
        <w:rPr>
          <w:b/>
          <w:bCs/>
        </w:rPr>
      </w:pPr>
      <w:r w:rsidRPr="00DF1930">
        <w:rPr>
          <w:rFonts w:asciiTheme="minorHAnsi" w:hAnsiTheme="minorHAnsi" w:cstheme="minorHAnsi"/>
          <w:sz w:val="24"/>
          <w:szCs w:val="24"/>
        </w:rPr>
        <w:t>Professional Summary</w:t>
      </w:r>
      <w:r w:rsidRPr="00DF1930">
        <w:rPr>
          <w:noProof/>
        </w:rPr>
        <mc:AlternateContent>
          <mc:Choice Requires="wps">
            <w:drawing>
              <wp:inline distT="0" distB="0" distL="0" distR="0" wp14:anchorId="1586FD9F" wp14:editId="76BC793A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4D4F790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338C62C" w14:textId="4FD7834C" w:rsidR="002409A1" w:rsidRPr="00CB6EA1" w:rsidRDefault="0057221E" w:rsidP="00306ADF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CB6EA1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 xml:space="preserve">Cybersecurity student specializing in Governance, Risk, and Compliance (GRC) with hands-on experience in SOC operations, risk management, and compliance frameworks, </w:t>
      </w:r>
      <w:r w:rsidR="00306ADF" w:rsidRPr="00CB6EA1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linking technical security with business resilience.</w:t>
      </w:r>
    </w:p>
    <w:p w14:paraId="52E58DB6" w14:textId="259E1C6E" w:rsidR="00DF1930" w:rsidRPr="00DF1930" w:rsidRDefault="00A54B6F" w:rsidP="00DF1930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A54B6F">
        <w:rPr>
          <w:rFonts w:asciiTheme="minorHAnsi" w:eastAsia="Times New Roman" w:hAnsiTheme="minorHAnsi" w:cstheme="minorHAnsi"/>
          <w:bCs/>
          <w:color w:val="auto"/>
          <w:sz w:val="24"/>
          <w:szCs w:val="24"/>
          <w:lang w:eastAsia="en-US"/>
        </w:rPr>
        <w:t>EDUCATION</w:t>
      </w:r>
      <w:r w:rsidR="00DF1930" w:rsidRPr="00DF1930">
        <w:rPr>
          <w:rFonts w:asciiTheme="minorHAnsi" w:eastAsia="Times New Roman" w:hAnsiTheme="minorHAnsi" w:cstheme="minorHAnsi"/>
          <w:noProof/>
          <w:color w:val="auto"/>
          <w:sz w:val="24"/>
          <w:szCs w:val="24"/>
          <w:lang w:eastAsia="en-US"/>
        </w:rPr>
        <mc:AlternateContent>
          <mc:Choice Requires="wps">
            <w:drawing>
              <wp:inline distT="0" distB="0" distL="0" distR="0" wp14:anchorId="355C1F39" wp14:editId="2A269231">
                <wp:extent cx="5943600" cy="0"/>
                <wp:effectExtent l="0" t="0" r="0" b="0"/>
                <wp:docPr id="168800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35276BB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B7A6206" w14:textId="47D398F0" w:rsidR="00DF1930" w:rsidRPr="00DF1930" w:rsidRDefault="00DF1930" w:rsidP="001E332B">
      <w:pPr>
        <w:spacing w:before="0" w:line="276" w:lineRule="auto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DF1930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US"/>
        </w:rPr>
        <w:t>Applied Science University</w:t>
      </w:r>
      <w:r w:rsidRPr="00DF1930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 xml:space="preserve">, Amman, Jordan                                                        Sep 2021 </w:t>
      </w:r>
      <w:r w:rsidR="00A90F77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–</w:t>
      </w:r>
      <w:r w:rsidRPr="00DF1930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 xml:space="preserve"> </w:t>
      </w:r>
      <w:r w:rsidR="00A90F77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Sep 2025</w:t>
      </w:r>
    </w:p>
    <w:p w14:paraId="1FB15576" w14:textId="71285027" w:rsidR="001E332B" w:rsidRDefault="00DF1930" w:rsidP="001E332B">
      <w:pPr>
        <w:spacing w:before="0" w:line="276" w:lineRule="auto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DF1930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 xml:space="preserve">Bachelor's degree in Cybersecurity and Cloud Computing </w:t>
      </w:r>
    </w:p>
    <w:p w14:paraId="7C8298A7" w14:textId="76DF72B6" w:rsidR="002E2177" w:rsidRDefault="004779DB" w:rsidP="0057221E">
      <w:pPr>
        <w:spacing w:before="0" w:line="276" w:lineRule="auto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4779DB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GPA: 75.8 | Rank: 21</w:t>
      </w:r>
      <w:r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 xml:space="preserve"> / 491</w:t>
      </w:r>
    </w:p>
    <w:p w14:paraId="0D49ACB7" w14:textId="65402CEC" w:rsidR="0057221E" w:rsidRDefault="00E37AC8" w:rsidP="0057221E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CERTIFICATES</w:t>
      </w:r>
      <w:r w:rsidR="00DF1930" w:rsidRPr="00DF1930">
        <w:rPr>
          <w:rFonts w:asciiTheme="minorHAnsi" w:eastAsia="Times New Roman" w:hAnsiTheme="minorHAnsi" w:cstheme="minorHAnsi"/>
          <w:noProof/>
          <w:color w:val="auto"/>
          <w:sz w:val="24"/>
          <w:szCs w:val="24"/>
          <w:lang w:eastAsia="en-US"/>
        </w:rPr>
        <mc:AlternateContent>
          <mc:Choice Requires="wps">
            <w:drawing>
              <wp:inline distT="0" distB="0" distL="0" distR="0" wp14:anchorId="0B9FBE93" wp14:editId="0A5EC6F3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99D72ED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29A9EC83" w14:textId="77777777" w:rsidR="0057221E" w:rsidRDefault="0057221E" w:rsidP="0057221E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57221E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US"/>
        </w:rPr>
        <w:t>Professional</w:t>
      </w:r>
      <w:r w:rsidRPr="0057221E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 xml:space="preserve"> Certifications:</w:t>
      </w:r>
    </w:p>
    <w:p w14:paraId="4F10C469" w14:textId="42CC10B6" w:rsidR="0057221E" w:rsidRPr="0057221E" w:rsidRDefault="0057221E" w:rsidP="0057221E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57221E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COBIT 2019 Foundation (ISACA)</w:t>
      </w:r>
    </w:p>
    <w:p w14:paraId="2D799CC7" w14:textId="1C506C78" w:rsidR="0057221E" w:rsidRPr="0057221E" w:rsidRDefault="0057221E" w:rsidP="0057221E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2409A1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CC (Certified in Cybersecurity) – ISC2 (Expected: Oct 2025)</w:t>
      </w:r>
    </w:p>
    <w:p w14:paraId="7B313EB1" w14:textId="509C66FA" w:rsidR="0057221E" w:rsidRDefault="0057221E" w:rsidP="0057221E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57221E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US"/>
        </w:rPr>
        <w:t>Technical</w:t>
      </w:r>
      <w:r w:rsidRPr="0057221E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 xml:space="preserve"> Certifications:</w:t>
      </w:r>
    </w:p>
    <w:p w14:paraId="38FE2DAB" w14:textId="06135C64" w:rsidR="00DF1930" w:rsidRPr="00DF1930" w:rsidRDefault="00DF1930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DF1930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Cyber Warriors (NCSC)</w:t>
      </w:r>
    </w:p>
    <w:p w14:paraId="6E483AA6" w14:textId="7B191FEF" w:rsidR="00DF1930" w:rsidRPr="00DF1930" w:rsidRDefault="00DF1930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DF1930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Oracle Cloud Data Management</w:t>
      </w:r>
      <w:r w:rsidR="005F7D21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 xml:space="preserve"> (</w:t>
      </w:r>
      <w:r w:rsidR="005F7D21" w:rsidRPr="005F7D21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Oracle</w:t>
      </w:r>
      <w:r w:rsidR="005F7D21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)</w:t>
      </w:r>
    </w:p>
    <w:p w14:paraId="4B4EEB13" w14:textId="77777777" w:rsidR="00DF1930" w:rsidRPr="00DF1930" w:rsidRDefault="00DF1930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DF1930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Google Cybersecurity (Coursera)</w:t>
      </w:r>
    </w:p>
    <w:p w14:paraId="0D2AD49B" w14:textId="27490B2B" w:rsidR="007F6B6A" w:rsidRPr="0057221E" w:rsidRDefault="000E3A8B" w:rsidP="0057221E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</w:pPr>
      <w:r w:rsidRPr="000E3A8B">
        <w:rPr>
          <w:rFonts w:asciiTheme="minorHAnsi" w:eastAsia="Times New Roman" w:hAnsiTheme="minorHAnsi" w:cstheme="minorHAnsi"/>
          <w:color w:val="auto"/>
          <w:sz w:val="24"/>
          <w:szCs w:val="24"/>
          <w:lang w:eastAsia="en-US"/>
        </w:rPr>
        <w:t>Linux Essentials (NDG / Red Hat)</w:t>
      </w:r>
    </w:p>
    <w:p w14:paraId="2BC3103E" w14:textId="7ABACA15" w:rsidR="00A54B6F" w:rsidRPr="00A54B6F" w:rsidRDefault="007168D5" w:rsidP="00A54B6F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DF1930">
        <w:rPr>
          <w:rFonts w:asciiTheme="minorHAnsi" w:hAnsiTheme="minorHAnsi" w:cstheme="minorHAnsi"/>
          <w:sz w:val="24"/>
          <w:szCs w:val="24"/>
        </w:rPr>
        <w:t>professional experience</w:t>
      </w:r>
    </w:p>
    <w:p w14:paraId="0AE2A08C" w14:textId="14EC7951" w:rsidR="00A54B6F" w:rsidRPr="00F51300" w:rsidRDefault="00D10A96" w:rsidP="00F51300">
      <w:pPr>
        <w:pStyle w:val="Line"/>
      </w:pPr>
      <w:r w:rsidRPr="00D10A96">
        <mc:AlternateContent>
          <mc:Choice Requires="wps">
            <w:drawing>
              <wp:inline distT="0" distB="0" distL="0" distR="0" wp14:anchorId="21BCF96E" wp14:editId="69B9C7A7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5E1727C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7DA3760B" w14:textId="77777777" w:rsidR="007F6B6A" w:rsidRDefault="007F6B6A" w:rsidP="007F6B6A">
      <w:pPr>
        <w:rPr>
          <w:b/>
          <w:bCs/>
          <w:sz w:val="24"/>
          <w:szCs w:val="24"/>
          <w:rtl/>
        </w:rPr>
      </w:pPr>
      <w:r w:rsidRPr="007F6B6A">
        <w:rPr>
          <w:b/>
          <w:bCs/>
          <w:sz w:val="24"/>
          <w:szCs w:val="24"/>
        </w:rPr>
        <w:t>Central Bank of Jordan – Cybersecurity Trainee | Jul–Sep 2025</w:t>
      </w:r>
    </w:p>
    <w:p w14:paraId="34047AF9" w14:textId="33ECC944" w:rsidR="00535F21" w:rsidRPr="007F6B6A" w:rsidRDefault="007F6B6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7F6B6A">
        <w:rPr>
          <w:sz w:val="24"/>
          <w:szCs w:val="24"/>
        </w:rPr>
        <w:t>Rotated across SOC, Policy, and Authentication units.</w:t>
      </w:r>
    </w:p>
    <w:p w14:paraId="0B2E0BF9" w14:textId="307ECFB3" w:rsidR="007F6B6A" w:rsidRPr="007F6B6A" w:rsidRDefault="007F6B6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7F6B6A">
        <w:rPr>
          <w:sz w:val="24"/>
          <w:szCs w:val="24"/>
        </w:rPr>
        <w:t>Applied incident response and compliance frameworks in banking environment.</w:t>
      </w:r>
    </w:p>
    <w:p w14:paraId="196869B1" w14:textId="45FDF4F3" w:rsidR="00535F21" w:rsidRPr="007F6B6A" w:rsidRDefault="007F6B6A">
      <w:pPr>
        <w:pStyle w:val="ListParagraph"/>
        <w:numPr>
          <w:ilvl w:val="0"/>
          <w:numId w:val="14"/>
        </w:numPr>
        <w:rPr>
          <w:sz w:val="24"/>
          <w:szCs w:val="24"/>
          <w:rtl/>
        </w:rPr>
      </w:pPr>
      <w:r w:rsidRPr="007F6B6A">
        <w:rPr>
          <w:sz w:val="24"/>
          <w:szCs w:val="24"/>
        </w:rPr>
        <w:t>Gained exposure to SIEM/TIP tools and Active Directory security.</w:t>
      </w:r>
    </w:p>
    <w:p w14:paraId="0A93242E" w14:textId="77777777" w:rsidR="00F51300" w:rsidRDefault="00F51300" w:rsidP="00F84DFB">
      <w:pPr>
        <w:rPr>
          <w:b/>
          <w:bCs/>
          <w:sz w:val="24"/>
          <w:szCs w:val="24"/>
        </w:rPr>
      </w:pPr>
    </w:p>
    <w:p w14:paraId="056ED05A" w14:textId="77777777" w:rsidR="007F6B6A" w:rsidRDefault="007F6B6A" w:rsidP="007F6B6A">
      <w:pPr>
        <w:rPr>
          <w:b/>
          <w:bCs/>
          <w:sz w:val="24"/>
          <w:szCs w:val="24"/>
          <w:rtl/>
        </w:rPr>
      </w:pPr>
      <w:r w:rsidRPr="007F6B6A">
        <w:rPr>
          <w:b/>
          <w:bCs/>
          <w:sz w:val="24"/>
          <w:szCs w:val="24"/>
        </w:rPr>
        <w:t>Cyber Kingdom Bootcamp – Organizer &amp; Instructor | Jul–Aug 2025</w:t>
      </w:r>
    </w:p>
    <w:p w14:paraId="16F2D0E2" w14:textId="713109ED" w:rsidR="00F84DFB" w:rsidRPr="007F6B6A" w:rsidRDefault="007F6B6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F6B6A">
        <w:rPr>
          <w:sz w:val="24"/>
          <w:szCs w:val="24"/>
        </w:rPr>
        <w:t>Delivered “Intro to Cybersecurity” training.</w:t>
      </w:r>
    </w:p>
    <w:p w14:paraId="700C0812" w14:textId="7CC4C252" w:rsidR="007F6B6A" w:rsidRPr="007F6B6A" w:rsidRDefault="007F6B6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F6B6A">
        <w:rPr>
          <w:sz w:val="24"/>
          <w:szCs w:val="24"/>
        </w:rPr>
        <w:t>Co-organized a national CTF with 177+ participants.</w:t>
      </w:r>
    </w:p>
    <w:p w14:paraId="3C53A861" w14:textId="605B53FF" w:rsidR="007F6B6A" w:rsidRPr="007F6B6A" w:rsidRDefault="007F6B6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F6B6A">
        <w:rPr>
          <w:sz w:val="24"/>
          <w:szCs w:val="24"/>
        </w:rPr>
        <w:t>Coordinated bootcamp logistics and challenge design.</w:t>
      </w:r>
    </w:p>
    <w:p w14:paraId="7E5161E2" w14:textId="77777777" w:rsidR="00535F21" w:rsidRDefault="00535F21" w:rsidP="00085B6F">
      <w:pPr>
        <w:rPr>
          <w:b/>
          <w:bCs/>
          <w:sz w:val="24"/>
          <w:szCs w:val="24"/>
          <w:rtl/>
        </w:rPr>
      </w:pPr>
    </w:p>
    <w:p w14:paraId="3D24360C" w14:textId="2AC6B8C8" w:rsidR="007F6B6A" w:rsidRPr="007F6B6A" w:rsidRDefault="007F6B6A" w:rsidP="007F6B6A">
      <w:pPr>
        <w:pStyle w:val="Heading1"/>
      </w:pPr>
      <w:r w:rsidRPr="007F6B6A">
        <w:lastRenderedPageBreak/>
        <w:t>Selected Projects / Training</w:t>
      </w:r>
      <w:r w:rsidRPr="007F6B6A">
        <w:rPr>
          <w:noProof/>
        </w:rPr>
        <mc:AlternateContent>
          <mc:Choice Requires="wps">
            <w:drawing>
              <wp:inline distT="0" distB="0" distL="0" distR="0" wp14:anchorId="70BB6E8C" wp14:editId="618CED3D">
                <wp:extent cx="5943600" cy="0"/>
                <wp:effectExtent l="0" t="0" r="0" b="0"/>
                <wp:docPr id="114075105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3FC5F35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40DCDB92" w14:textId="7C9EC68B" w:rsidR="007F6B6A" w:rsidRDefault="007F6B6A" w:rsidP="007F6B6A">
      <w:pPr>
        <w:rPr>
          <w:b/>
          <w:bCs/>
          <w:sz w:val="24"/>
          <w:szCs w:val="24"/>
          <w:rtl/>
        </w:rPr>
      </w:pPr>
      <w:r w:rsidRPr="007F6B6A">
        <w:rPr>
          <w:b/>
          <w:bCs/>
          <w:sz w:val="24"/>
          <w:szCs w:val="24"/>
        </w:rPr>
        <w:t>Graduation Project – AI-Based PowerShell Threat Prevention (2025)</w:t>
      </w:r>
    </w:p>
    <w:p w14:paraId="27D555A4" w14:textId="6AE579E0" w:rsidR="007F6B6A" w:rsidRPr="007F6B6A" w:rsidRDefault="007F6B6A">
      <w:pPr>
        <w:pStyle w:val="ListParagraph"/>
        <w:numPr>
          <w:ilvl w:val="0"/>
          <w:numId w:val="16"/>
        </w:numPr>
        <w:rPr>
          <w:sz w:val="24"/>
          <w:szCs w:val="24"/>
          <w:rtl/>
        </w:rPr>
      </w:pPr>
      <w:r w:rsidRPr="007F6B6A">
        <w:rPr>
          <w:sz w:val="24"/>
          <w:szCs w:val="24"/>
        </w:rPr>
        <w:t>Built a real-time malicious command detector integrating AI (GraphCodeBERT) with AMSI API to prevent runtime PowerShell attacks (Accuracy ≈ 99.5%).</w:t>
      </w:r>
    </w:p>
    <w:p w14:paraId="73E0563D" w14:textId="77777777" w:rsidR="007F6B6A" w:rsidRPr="007F6B6A" w:rsidRDefault="007F6B6A" w:rsidP="007F6B6A">
      <w:pPr>
        <w:rPr>
          <w:b/>
          <w:bCs/>
          <w:sz w:val="24"/>
          <w:szCs w:val="24"/>
          <w:rtl/>
        </w:rPr>
      </w:pPr>
    </w:p>
    <w:p w14:paraId="00595913" w14:textId="01280BDA" w:rsidR="007F6B6A" w:rsidRDefault="007F6B6A" w:rsidP="007F6B6A">
      <w:pPr>
        <w:rPr>
          <w:b/>
          <w:bCs/>
          <w:sz w:val="24"/>
          <w:szCs w:val="24"/>
          <w:rtl/>
        </w:rPr>
      </w:pPr>
      <w:r w:rsidRPr="007F6B6A">
        <w:rPr>
          <w:b/>
          <w:bCs/>
          <w:sz w:val="24"/>
          <w:szCs w:val="24"/>
        </w:rPr>
        <w:t>Cybersecurity Youth Academy (Purdue &amp; PSUT, 2024)</w:t>
      </w:r>
    </w:p>
    <w:p w14:paraId="08E584FF" w14:textId="66683149" w:rsidR="00F84DFB" w:rsidRPr="007F6B6A" w:rsidRDefault="007F6B6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F6B6A">
        <w:rPr>
          <w:sz w:val="24"/>
          <w:szCs w:val="24"/>
        </w:rPr>
        <w:t>Completed advanced training in SOC operations and risk assessment; contributed to national CTF organization and challenge development.</w:t>
      </w:r>
    </w:p>
    <w:p w14:paraId="273C7022" w14:textId="77777777" w:rsidR="00535F21" w:rsidRPr="00F84DFB" w:rsidRDefault="00535F21" w:rsidP="00F84DFB">
      <w:pPr>
        <w:ind w:left="720"/>
        <w:rPr>
          <w:sz w:val="24"/>
          <w:szCs w:val="24"/>
        </w:rPr>
      </w:pPr>
    </w:p>
    <w:p w14:paraId="60E5157D" w14:textId="4F76447C" w:rsidR="001E332B" w:rsidRPr="001E332B" w:rsidRDefault="007F6B6A" w:rsidP="001E332B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7F6B6A">
        <w:rPr>
          <w:rFonts w:asciiTheme="minorHAnsi" w:hAnsiTheme="minorHAnsi" w:cstheme="minorHAnsi"/>
          <w:sz w:val="24"/>
          <w:szCs w:val="24"/>
        </w:rPr>
        <w:t>Achievements (CTFs &amp; Competitions)</w:t>
      </w:r>
    </w:p>
    <w:p w14:paraId="2847F552" w14:textId="360A9201" w:rsidR="002E2177" w:rsidRDefault="009D2E55" w:rsidP="002E2177">
      <w:pPr>
        <w:pStyle w:val="Line"/>
      </w:pPr>
      <w:r w:rsidRPr="00D10A96">
        <mc:AlternateContent>
          <mc:Choice Requires="wps">
            <w:drawing>
              <wp:inline distT="0" distB="0" distL="0" distR="0" wp14:anchorId="7442F6FE" wp14:editId="480A51A1">
                <wp:extent cx="5943600" cy="0"/>
                <wp:effectExtent l="0" t="0" r="0" b="0"/>
                <wp:docPr id="91348879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8FF74A2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  <w:bookmarkStart w:id="0" w:name="_Hlk176976829"/>
    </w:p>
    <w:p w14:paraId="11B4FC5A" w14:textId="77777777" w:rsidR="001E332B" w:rsidRPr="002E2177" w:rsidRDefault="001E332B" w:rsidP="002E2177">
      <w:pPr>
        <w:pStyle w:val="Line"/>
        <w:rPr>
          <w:rtl/>
        </w:rPr>
      </w:pPr>
    </w:p>
    <w:p w14:paraId="5532D0F9" w14:textId="44D253C7" w:rsidR="002E2177" w:rsidRDefault="002E2177">
      <w:pPr>
        <w:pStyle w:val="Heading1"/>
        <w:numPr>
          <w:ilvl w:val="0"/>
          <w:numId w:val="16"/>
        </w:numPr>
        <w:spacing w:before="0" w:line="276" w:lineRule="auto"/>
        <w:rPr>
          <w:rFonts w:asciiTheme="minorHAnsi" w:hAnsiTheme="minorHAnsi" w:cstheme="minorHAnsi"/>
          <w:sz w:val="24"/>
          <w:szCs w:val="24"/>
          <w:rtl/>
        </w:rPr>
      </w:pPr>
      <w:r w:rsidRPr="002E2177">
        <w:rPr>
          <w:rFonts w:asciiTheme="minorHAnsi" w:hAnsiTheme="minorHAnsi" w:cstheme="minorHAnsi"/>
          <w:sz w:val="24"/>
          <w:szCs w:val="24"/>
        </w:rPr>
        <w:t>1st Place – ASU CTF v10 (2024)</w:t>
      </w:r>
    </w:p>
    <w:p w14:paraId="5D06DE89" w14:textId="0B5B2B6C" w:rsidR="002E2177" w:rsidRPr="002E2177" w:rsidRDefault="002E2177">
      <w:pPr>
        <w:pStyle w:val="ListParagraph"/>
        <w:numPr>
          <w:ilvl w:val="0"/>
          <w:numId w:val="16"/>
        </w:numPr>
        <w:spacing w:before="0" w:line="276" w:lineRule="auto"/>
        <w:rPr>
          <w:sz w:val="24"/>
          <w:szCs w:val="24"/>
          <w:rtl/>
        </w:rPr>
      </w:pPr>
      <w:r w:rsidRPr="002E2177">
        <w:rPr>
          <w:sz w:val="24"/>
          <w:szCs w:val="24"/>
        </w:rPr>
        <w:t>2nd Place – 0xL4ugh OSINT CTF (2024)</w:t>
      </w:r>
    </w:p>
    <w:p w14:paraId="22F725D0" w14:textId="4BCB2A71" w:rsidR="002E2177" w:rsidRDefault="002E2177">
      <w:pPr>
        <w:pStyle w:val="ListParagraph"/>
        <w:numPr>
          <w:ilvl w:val="0"/>
          <w:numId w:val="16"/>
        </w:numPr>
        <w:spacing w:before="0" w:line="276" w:lineRule="auto"/>
        <w:rPr>
          <w:sz w:val="24"/>
          <w:szCs w:val="24"/>
        </w:rPr>
      </w:pPr>
      <w:r w:rsidRPr="002E2177">
        <w:rPr>
          <w:sz w:val="24"/>
          <w:szCs w:val="24"/>
        </w:rPr>
        <w:t>3rd Place – Aliens CTF (2024)</w:t>
      </w:r>
    </w:p>
    <w:p w14:paraId="0E96DCFF" w14:textId="245EB5B2" w:rsidR="002E2177" w:rsidRDefault="002E2177">
      <w:pPr>
        <w:pStyle w:val="ListParagraph"/>
        <w:numPr>
          <w:ilvl w:val="0"/>
          <w:numId w:val="16"/>
        </w:numPr>
        <w:spacing w:before="0" w:line="276" w:lineRule="auto"/>
        <w:rPr>
          <w:sz w:val="24"/>
          <w:szCs w:val="24"/>
        </w:rPr>
      </w:pPr>
      <w:r w:rsidRPr="002E2177">
        <w:rPr>
          <w:sz w:val="24"/>
          <w:szCs w:val="24"/>
        </w:rPr>
        <w:t>2nd Place – ASU CTF v6 (2022)</w:t>
      </w:r>
    </w:p>
    <w:p w14:paraId="116919E2" w14:textId="5A5C2A5B" w:rsidR="002E2177" w:rsidRPr="002E2177" w:rsidRDefault="002E2177">
      <w:pPr>
        <w:pStyle w:val="ListParagraph"/>
        <w:numPr>
          <w:ilvl w:val="0"/>
          <w:numId w:val="16"/>
        </w:numPr>
        <w:spacing w:before="0" w:line="276" w:lineRule="auto"/>
        <w:rPr>
          <w:sz w:val="24"/>
          <w:szCs w:val="24"/>
          <w:rtl/>
        </w:rPr>
      </w:pPr>
      <w:r w:rsidRPr="002E2177">
        <w:rPr>
          <w:sz w:val="24"/>
          <w:szCs w:val="24"/>
        </w:rPr>
        <w:t>Top 100 – Black Hat MEA CTF (2023)</w:t>
      </w:r>
    </w:p>
    <w:p w14:paraId="5C63D55C" w14:textId="77777777" w:rsidR="002E2177" w:rsidRPr="002E2177" w:rsidRDefault="002E2177" w:rsidP="002E2177">
      <w:pPr>
        <w:rPr>
          <w:rtl/>
        </w:rPr>
      </w:pPr>
    </w:p>
    <w:p w14:paraId="676D1A4C" w14:textId="4E8FF36C" w:rsidR="00E11831" w:rsidRDefault="00E11831" w:rsidP="00E11831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E11831">
        <w:rPr>
          <w:rFonts w:asciiTheme="minorHAnsi" w:hAnsiTheme="minorHAnsi" w:cstheme="minorHAnsi"/>
          <w:sz w:val="24"/>
          <w:szCs w:val="24"/>
        </w:rPr>
        <w:t>skills</w:t>
      </w:r>
      <w:r w:rsidRPr="00D10A96">
        <w:rPr>
          <w:noProof/>
        </w:rPr>
        <mc:AlternateContent>
          <mc:Choice Requires="wps">
            <w:drawing>
              <wp:inline distT="0" distB="0" distL="0" distR="0" wp14:anchorId="6DF91B5C" wp14:editId="02170E21">
                <wp:extent cx="5943600" cy="0"/>
                <wp:effectExtent l="0" t="0" r="0" b="0"/>
                <wp:docPr id="3224952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C45EB39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66371F02" w14:textId="77777777" w:rsidR="0057221E" w:rsidRPr="0057221E" w:rsidRDefault="0057221E" w:rsidP="0057221E">
      <w:pPr>
        <w:pStyle w:val="Heading1"/>
        <w:rPr>
          <w:rFonts w:asciiTheme="majorBidi" w:eastAsiaTheme="minorEastAsia" w:hAnsiTheme="majorBidi" w:cstheme="majorBidi"/>
          <w:caps w:val="0"/>
          <w:color w:val="262626" w:themeColor="text1" w:themeTint="D9"/>
          <w:spacing w:val="0"/>
          <w:sz w:val="24"/>
          <w:szCs w:val="24"/>
        </w:rPr>
      </w:pPr>
      <w:r w:rsidRPr="0057221E">
        <w:rPr>
          <w:rFonts w:asciiTheme="majorBidi" w:eastAsiaTheme="minorEastAsia" w:hAnsiTheme="majorBidi" w:cstheme="majorBidi"/>
          <w:caps w:val="0"/>
          <w:color w:val="262626" w:themeColor="text1" w:themeTint="D9"/>
          <w:spacing w:val="0"/>
          <w:sz w:val="24"/>
          <w:szCs w:val="24"/>
        </w:rPr>
        <w:t xml:space="preserve">GRC • Risk Assessment • Compliance • Internal Auditing • Policy Development  </w:t>
      </w:r>
    </w:p>
    <w:p w14:paraId="3733CE24" w14:textId="6BAD7434" w:rsidR="00E11831" w:rsidRDefault="0057221E" w:rsidP="0057221E">
      <w:pPr>
        <w:pStyle w:val="Heading1"/>
        <w:rPr>
          <w:rFonts w:asciiTheme="majorBidi" w:eastAsiaTheme="minorEastAsia" w:hAnsiTheme="majorBidi" w:cstheme="majorBidi"/>
          <w:caps w:val="0"/>
          <w:color w:val="262626" w:themeColor="text1" w:themeTint="D9"/>
          <w:spacing w:val="0"/>
          <w:sz w:val="24"/>
          <w:szCs w:val="24"/>
        </w:rPr>
      </w:pPr>
      <w:r w:rsidRPr="0057221E">
        <w:rPr>
          <w:rFonts w:asciiTheme="majorBidi" w:eastAsiaTheme="minorEastAsia" w:hAnsiTheme="majorBidi" w:cstheme="majorBidi"/>
          <w:caps w:val="0"/>
          <w:color w:val="262626" w:themeColor="text1" w:themeTint="D9"/>
          <w:spacing w:val="0"/>
          <w:sz w:val="24"/>
          <w:szCs w:val="24"/>
        </w:rPr>
        <w:t>Incident Handling • SIEM • EDR • IDS/IPS • Network Security • Teamwork • Communication</w:t>
      </w:r>
    </w:p>
    <w:p w14:paraId="5726CA95" w14:textId="77777777" w:rsidR="0057221E" w:rsidRPr="0057221E" w:rsidRDefault="0057221E" w:rsidP="0057221E"/>
    <w:p w14:paraId="7DC03203" w14:textId="5F96CC98" w:rsidR="00D10A96" w:rsidRPr="00E37AC8" w:rsidRDefault="00242C80" w:rsidP="00DC1B5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E37AC8">
        <w:rPr>
          <w:rFonts w:asciiTheme="minorHAnsi" w:hAnsiTheme="minorHAnsi" w:cstheme="minorHAnsi"/>
          <w:sz w:val="24"/>
          <w:szCs w:val="24"/>
        </w:rPr>
        <w:t>languages</w:t>
      </w:r>
    </w:p>
    <w:bookmarkEnd w:id="0"/>
    <w:p w14:paraId="514BA84E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31C5468C" wp14:editId="78304970">
                <wp:extent cx="5943600" cy="0"/>
                <wp:effectExtent l="0" t="0" r="0" b="0"/>
                <wp:docPr id="132167755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DBF6442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5E84A50E" w14:textId="7D618334" w:rsidR="00D10A96" w:rsidRPr="00E37AC8" w:rsidRDefault="00242C80">
      <w:pPr>
        <w:pStyle w:val="ListParagraph"/>
        <w:numPr>
          <w:ilvl w:val="0"/>
          <w:numId w:val="12"/>
        </w:numPr>
        <w:rPr>
          <w:sz w:val="24"/>
          <w:szCs w:val="24"/>
        </w:rPr>
      </w:pPr>
      <w:bookmarkStart w:id="1" w:name="_Hlk176976933"/>
      <w:bookmarkStart w:id="2" w:name="_Hlk176976878"/>
      <w:r w:rsidRPr="00E37AC8">
        <w:rPr>
          <w:sz w:val="24"/>
          <w:szCs w:val="24"/>
        </w:rPr>
        <w:t>ENGLISH - Very Good</w:t>
      </w:r>
      <w:bookmarkEnd w:id="1"/>
    </w:p>
    <w:p w14:paraId="0F9725FB" w14:textId="7EC03791" w:rsidR="00242C80" w:rsidRPr="00E37AC8" w:rsidRDefault="00242C80">
      <w:pPr>
        <w:pStyle w:val="ListParagraph"/>
        <w:numPr>
          <w:ilvl w:val="0"/>
          <w:numId w:val="12"/>
        </w:numPr>
        <w:rPr>
          <w:sz w:val="24"/>
          <w:szCs w:val="24"/>
        </w:rPr>
      </w:pPr>
      <w:bookmarkStart w:id="3" w:name="_Hlk176977007"/>
      <w:r w:rsidRPr="00E37AC8">
        <w:rPr>
          <w:sz w:val="24"/>
          <w:szCs w:val="24"/>
        </w:rPr>
        <w:t>ARABIC - Native</w:t>
      </w:r>
      <w:bookmarkEnd w:id="2"/>
      <w:bookmarkEnd w:id="3"/>
    </w:p>
    <w:sectPr w:rsidR="00242C80" w:rsidRPr="00E37AC8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2C208" w14:textId="77777777" w:rsidR="006C26A2" w:rsidRDefault="006C26A2">
      <w:r>
        <w:separator/>
      </w:r>
    </w:p>
  </w:endnote>
  <w:endnote w:type="continuationSeparator" w:id="0">
    <w:p w14:paraId="7179DCC9" w14:textId="77777777" w:rsidR="006C26A2" w:rsidRDefault="006C2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4E2A1" w14:textId="77777777" w:rsidR="006C26A2" w:rsidRDefault="006C26A2">
      <w:r>
        <w:separator/>
      </w:r>
    </w:p>
  </w:footnote>
  <w:footnote w:type="continuationSeparator" w:id="0">
    <w:p w14:paraId="3D4C15E3" w14:textId="77777777" w:rsidR="006C26A2" w:rsidRDefault="006C2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634A09"/>
    <w:multiLevelType w:val="hybridMultilevel"/>
    <w:tmpl w:val="0F22C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17510"/>
    <w:multiLevelType w:val="hybridMultilevel"/>
    <w:tmpl w:val="0A6E6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347DB"/>
    <w:multiLevelType w:val="hybridMultilevel"/>
    <w:tmpl w:val="43C2B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D74ED1"/>
    <w:multiLevelType w:val="hybridMultilevel"/>
    <w:tmpl w:val="DF706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D13C73"/>
    <w:multiLevelType w:val="hybridMultilevel"/>
    <w:tmpl w:val="AB28B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369BB"/>
    <w:multiLevelType w:val="hybridMultilevel"/>
    <w:tmpl w:val="D242C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BD13C3"/>
    <w:multiLevelType w:val="hybridMultilevel"/>
    <w:tmpl w:val="B240D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1392464672">
    <w:abstractNumId w:val="12"/>
  </w:num>
  <w:num w:numId="12" w16cid:durableId="2026051780">
    <w:abstractNumId w:val="13"/>
  </w:num>
  <w:num w:numId="13" w16cid:durableId="157381187">
    <w:abstractNumId w:val="14"/>
  </w:num>
  <w:num w:numId="14" w16cid:durableId="237985206">
    <w:abstractNumId w:val="16"/>
  </w:num>
  <w:num w:numId="15" w16cid:durableId="971903499">
    <w:abstractNumId w:val="15"/>
  </w:num>
  <w:num w:numId="16" w16cid:durableId="1795975791">
    <w:abstractNumId w:val="10"/>
  </w:num>
  <w:num w:numId="17" w16cid:durableId="1760055689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D5"/>
    <w:rsid w:val="00016A20"/>
    <w:rsid w:val="00021847"/>
    <w:rsid w:val="0003406D"/>
    <w:rsid w:val="000425C6"/>
    <w:rsid w:val="00044D31"/>
    <w:rsid w:val="000622C9"/>
    <w:rsid w:val="00074316"/>
    <w:rsid w:val="00076098"/>
    <w:rsid w:val="00077115"/>
    <w:rsid w:val="000773EA"/>
    <w:rsid w:val="00085B6F"/>
    <w:rsid w:val="000A78C2"/>
    <w:rsid w:val="000C2088"/>
    <w:rsid w:val="000C5155"/>
    <w:rsid w:val="000C673D"/>
    <w:rsid w:val="000D1B89"/>
    <w:rsid w:val="000D3B0A"/>
    <w:rsid w:val="000D48C6"/>
    <w:rsid w:val="000D4EE6"/>
    <w:rsid w:val="000E23B9"/>
    <w:rsid w:val="000E3A8B"/>
    <w:rsid w:val="000E6AA4"/>
    <w:rsid w:val="000F1DC7"/>
    <w:rsid w:val="000F2959"/>
    <w:rsid w:val="00122AA7"/>
    <w:rsid w:val="00145DD7"/>
    <w:rsid w:val="00146191"/>
    <w:rsid w:val="00151155"/>
    <w:rsid w:val="00164720"/>
    <w:rsid w:val="001764A6"/>
    <w:rsid w:val="00192E2F"/>
    <w:rsid w:val="00194CCA"/>
    <w:rsid w:val="001B1F18"/>
    <w:rsid w:val="001C1671"/>
    <w:rsid w:val="001D0449"/>
    <w:rsid w:val="001E332B"/>
    <w:rsid w:val="001F1ADE"/>
    <w:rsid w:val="001F2A92"/>
    <w:rsid w:val="001F4A24"/>
    <w:rsid w:val="001F75DB"/>
    <w:rsid w:val="002026FF"/>
    <w:rsid w:val="0020288A"/>
    <w:rsid w:val="002117CE"/>
    <w:rsid w:val="002256D0"/>
    <w:rsid w:val="00235B63"/>
    <w:rsid w:val="002409A1"/>
    <w:rsid w:val="00242C80"/>
    <w:rsid w:val="002474A1"/>
    <w:rsid w:val="00254EBD"/>
    <w:rsid w:val="00277A50"/>
    <w:rsid w:val="00283C8C"/>
    <w:rsid w:val="0028502B"/>
    <w:rsid w:val="00286914"/>
    <w:rsid w:val="00297FC2"/>
    <w:rsid w:val="002A0482"/>
    <w:rsid w:val="002A5C5D"/>
    <w:rsid w:val="002C4531"/>
    <w:rsid w:val="002D5EB4"/>
    <w:rsid w:val="002D7934"/>
    <w:rsid w:val="002E2177"/>
    <w:rsid w:val="002E51C3"/>
    <w:rsid w:val="002E6FC5"/>
    <w:rsid w:val="002F47D4"/>
    <w:rsid w:val="002F5C03"/>
    <w:rsid w:val="002F5D7F"/>
    <w:rsid w:val="002F7184"/>
    <w:rsid w:val="003012E6"/>
    <w:rsid w:val="00306ADF"/>
    <w:rsid w:val="0031241C"/>
    <w:rsid w:val="003125BC"/>
    <w:rsid w:val="0031599B"/>
    <w:rsid w:val="00337C64"/>
    <w:rsid w:val="00353156"/>
    <w:rsid w:val="00354650"/>
    <w:rsid w:val="00355830"/>
    <w:rsid w:val="00355FC2"/>
    <w:rsid w:val="003560D6"/>
    <w:rsid w:val="00356AE6"/>
    <w:rsid w:val="00356F1A"/>
    <w:rsid w:val="0036516F"/>
    <w:rsid w:val="00381FB1"/>
    <w:rsid w:val="00393AE8"/>
    <w:rsid w:val="003A3138"/>
    <w:rsid w:val="003B0A6B"/>
    <w:rsid w:val="003B0F3D"/>
    <w:rsid w:val="003B3C47"/>
    <w:rsid w:val="003D5A64"/>
    <w:rsid w:val="003D617D"/>
    <w:rsid w:val="003E1B43"/>
    <w:rsid w:val="003E7996"/>
    <w:rsid w:val="003F3B40"/>
    <w:rsid w:val="003F698D"/>
    <w:rsid w:val="00416446"/>
    <w:rsid w:val="004316E3"/>
    <w:rsid w:val="004459B3"/>
    <w:rsid w:val="00447670"/>
    <w:rsid w:val="00453BB4"/>
    <w:rsid w:val="00472299"/>
    <w:rsid w:val="00472504"/>
    <w:rsid w:val="00475147"/>
    <w:rsid w:val="00475E08"/>
    <w:rsid w:val="004779DB"/>
    <w:rsid w:val="00490268"/>
    <w:rsid w:val="004C3892"/>
    <w:rsid w:val="004D407C"/>
    <w:rsid w:val="004E0E03"/>
    <w:rsid w:val="004E65F4"/>
    <w:rsid w:val="004F3F36"/>
    <w:rsid w:val="004F68FA"/>
    <w:rsid w:val="00506F3D"/>
    <w:rsid w:val="005119C1"/>
    <w:rsid w:val="005133A9"/>
    <w:rsid w:val="00535F21"/>
    <w:rsid w:val="00544307"/>
    <w:rsid w:val="005539B6"/>
    <w:rsid w:val="0055722E"/>
    <w:rsid w:val="005624E8"/>
    <w:rsid w:val="005648FD"/>
    <w:rsid w:val="00567F90"/>
    <w:rsid w:val="0057221E"/>
    <w:rsid w:val="00577F75"/>
    <w:rsid w:val="00590DB1"/>
    <w:rsid w:val="005929CA"/>
    <w:rsid w:val="00597236"/>
    <w:rsid w:val="005B7925"/>
    <w:rsid w:val="005C2727"/>
    <w:rsid w:val="005D19AC"/>
    <w:rsid w:val="005D4CD2"/>
    <w:rsid w:val="005E03E9"/>
    <w:rsid w:val="005F373F"/>
    <w:rsid w:val="005F3EB7"/>
    <w:rsid w:val="005F7D21"/>
    <w:rsid w:val="00601347"/>
    <w:rsid w:val="00610D5F"/>
    <w:rsid w:val="006175D0"/>
    <w:rsid w:val="00620956"/>
    <w:rsid w:val="006667B1"/>
    <w:rsid w:val="0067051D"/>
    <w:rsid w:val="0067346B"/>
    <w:rsid w:val="00682132"/>
    <w:rsid w:val="006B33A7"/>
    <w:rsid w:val="006C26A2"/>
    <w:rsid w:val="006C2ECF"/>
    <w:rsid w:val="006C54A4"/>
    <w:rsid w:val="006C7340"/>
    <w:rsid w:val="006D3B8E"/>
    <w:rsid w:val="006E01A2"/>
    <w:rsid w:val="006E1732"/>
    <w:rsid w:val="006E498A"/>
    <w:rsid w:val="006E61DE"/>
    <w:rsid w:val="006F43A4"/>
    <w:rsid w:val="0070669C"/>
    <w:rsid w:val="00712145"/>
    <w:rsid w:val="007126A0"/>
    <w:rsid w:val="007143C3"/>
    <w:rsid w:val="007168D5"/>
    <w:rsid w:val="00726583"/>
    <w:rsid w:val="0073379B"/>
    <w:rsid w:val="00774A5C"/>
    <w:rsid w:val="00793C6A"/>
    <w:rsid w:val="007A373E"/>
    <w:rsid w:val="007C1CD3"/>
    <w:rsid w:val="007C261F"/>
    <w:rsid w:val="007C51D0"/>
    <w:rsid w:val="007C6D48"/>
    <w:rsid w:val="007D1908"/>
    <w:rsid w:val="007D73FB"/>
    <w:rsid w:val="007E43AF"/>
    <w:rsid w:val="007F145F"/>
    <w:rsid w:val="007F6B6A"/>
    <w:rsid w:val="007F6D71"/>
    <w:rsid w:val="008068FB"/>
    <w:rsid w:val="00835A4C"/>
    <w:rsid w:val="008631C9"/>
    <w:rsid w:val="0086381A"/>
    <w:rsid w:val="008857B1"/>
    <w:rsid w:val="008865ED"/>
    <w:rsid w:val="008929FF"/>
    <w:rsid w:val="00894DD8"/>
    <w:rsid w:val="00897448"/>
    <w:rsid w:val="008B2D0D"/>
    <w:rsid w:val="008D14B3"/>
    <w:rsid w:val="008E1F80"/>
    <w:rsid w:val="008E435B"/>
    <w:rsid w:val="0091372E"/>
    <w:rsid w:val="00913E14"/>
    <w:rsid w:val="00915D95"/>
    <w:rsid w:val="00921506"/>
    <w:rsid w:val="00936886"/>
    <w:rsid w:val="009719F3"/>
    <w:rsid w:val="00971A48"/>
    <w:rsid w:val="00972ECD"/>
    <w:rsid w:val="00995962"/>
    <w:rsid w:val="009C55E7"/>
    <w:rsid w:val="009C5756"/>
    <w:rsid w:val="009D2E55"/>
    <w:rsid w:val="009D4128"/>
    <w:rsid w:val="009D53DA"/>
    <w:rsid w:val="009F3760"/>
    <w:rsid w:val="00A239BF"/>
    <w:rsid w:val="00A43770"/>
    <w:rsid w:val="00A46867"/>
    <w:rsid w:val="00A537EA"/>
    <w:rsid w:val="00A54B6F"/>
    <w:rsid w:val="00A82923"/>
    <w:rsid w:val="00A90F77"/>
    <w:rsid w:val="00AB6CCF"/>
    <w:rsid w:val="00AC33EE"/>
    <w:rsid w:val="00AC6978"/>
    <w:rsid w:val="00AE18D5"/>
    <w:rsid w:val="00AE5969"/>
    <w:rsid w:val="00B0548E"/>
    <w:rsid w:val="00B06F91"/>
    <w:rsid w:val="00B2220B"/>
    <w:rsid w:val="00B23A92"/>
    <w:rsid w:val="00B33C46"/>
    <w:rsid w:val="00B3639D"/>
    <w:rsid w:val="00B550F6"/>
    <w:rsid w:val="00B61032"/>
    <w:rsid w:val="00B70398"/>
    <w:rsid w:val="00B7389E"/>
    <w:rsid w:val="00B872DD"/>
    <w:rsid w:val="00BA0F62"/>
    <w:rsid w:val="00BB0D3D"/>
    <w:rsid w:val="00BB2777"/>
    <w:rsid w:val="00BC195E"/>
    <w:rsid w:val="00BC3046"/>
    <w:rsid w:val="00BD16D4"/>
    <w:rsid w:val="00BD5B36"/>
    <w:rsid w:val="00BE26C3"/>
    <w:rsid w:val="00BE5218"/>
    <w:rsid w:val="00C056DC"/>
    <w:rsid w:val="00C104C5"/>
    <w:rsid w:val="00C25521"/>
    <w:rsid w:val="00C26EDD"/>
    <w:rsid w:val="00C320E3"/>
    <w:rsid w:val="00C424E5"/>
    <w:rsid w:val="00C42843"/>
    <w:rsid w:val="00C67713"/>
    <w:rsid w:val="00C74AEB"/>
    <w:rsid w:val="00C75DC3"/>
    <w:rsid w:val="00C75FC9"/>
    <w:rsid w:val="00C773C5"/>
    <w:rsid w:val="00C86430"/>
    <w:rsid w:val="00C90932"/>
    <w:rsid w:val="00C951BD"/>
    <w:rsid w:val="00C9541D"/>
    <w:rsid w:val="00CA27C6"/>
    <w:rsid w:val="00CA49CB"/>
    <w:rsid w:val="00CB15CB"/>
    <w:rsid w:val="00CB6EA1"/>
    <w:rsid w:val="00CB7FC2"/>
    <w:rsid w:val="00CD7CDE"/>
    <w:rsid w:val="00CF671E"/>
    <w:rsid w:val="00D0150A"/>
    <w:rsid w:val="00D037AA"/>
    <w:rsid w:val="00D0692D"/>
    <w:rsid w:val="00D10A96"/>
    <w:rsid w:val="00D136AC"/>
    <w:rsid w:val="00D13E83"/>
    <w:rsid w:val="00D329C7"/>
    <w:rsid w:val="00D32E65"/>
    <w:rsid w:val="00D334C6"/>
    <w:rsid w:val="00D448C8"/>
    <w:rsid w:val="00D469F8"/>
    <w:rsid w:val="00D51143"/>
    <w:rsid w:val="00D54540"/>
    <w:rsid w:val="00D631BF"/>
    <w:rsid w:val="00D64FA0"/>
    <w:rsid w:val="00D67AC5"/>
    <w:rsid w:val="00D71629"/>
    <w:rsid w:val="00D72F5C"/>
    <w:rsid w:val="00D77989"/>
    <w:rsid w:val="00D816B0"/>
    <w:rsid w:val="00D86520"/>
    <w:rsid w:val="00DA70CA"/>
    <w:rsid w:val="00DB7951"/>
    <w:rsid w:val="00DC19AC"/>
    <w:rsid w:val="00DC1B52"/>
    <w:rsid w:val="00DC2C29"/>
    <w:rsid w:val="00DE2BD0"/>
    <w:rsid w:val="00DE55F0"/>
    <w:rsid w:val="00DF055B"/>
    <w:rsid w:val="00DF1930"/>
    <w:rsid w:val="00E0065D"/>
    <w:rsid w:val="00E10969"/>
    <w:rsid w:val="00E10B00"/>
    <w:rsid w:val="00E11831"/>
    <w:rsid w:val="00E2152F"/>
    <w:rsid w:val="00E36403"/>
    <w:rsid w:val="00E37AC8"/>
    <w:rsid w:val="00E532B7"/>
    <w:rsid w:val="00E5354C"/>
    <w:rsid w:val="00E577A2"/>
    <w:rsid w:val="00E6683B"/>
    <w:rsid w:val="00E713FE"/>
    <w:rsid w:val="00E741D2"/>
    <w:rsid w:val="00E85C02"/>
    <w:rsid w:val="00E90506"/>
    <w:rsid w:val="00E9367B"/>
    <w:rsid w:val="00E93AB5"/>
    <w:rsid w:val="00EA1D08"/>
    <w:rsid w:val="00EA69D7"/>
    <w:rsid w:val="00EB514D"/>
    <w:rsid w:val="00EE03AC"/>
    <w:rsid w:val="00EE49E1"/>
    <w:rsid w:val="00EF0CB5"/>
    <w:rsid w:val="00EF1B7D"/>
    <w:rsid w:val="00EF1EB3"/>
    <w:rsid w:val="00EF5D7C"/>
    <w:rsid w:val="00F02E6B"/>
    <w:rsid w:val="00F0479A"/>
    <w:rsid w:val="00F07766"/>
    <w:rsid w:val="00F41319"/>
    <w:rsid w:val="00F433EC"/>
    <w:rsid w:val="00F43B1D"/>
    <w:rsid w:val="00F446AD"/>
    <w:rsid w:val="00F51300"/>
    <w:rsid w:val="00F552B7"/>
    <w:rsid w:val="00F60904"/>
    <w:rsid w:val="00F70183"/>
    <w:rsid w:val="00F814DC"/>
    <w:rsid w:val="00F8322A"/>
    <w:rsid w:val="00F84DFB"/>
    <w:rsid w:val="00F969AB"/>
    <w:rsid w:val="00FA3B13"/>
    <w:rsid w:val="00FB54AB"/>
    <w:rsid w:val="00FB67F3"/>
    <w:rsid w:val="00FB6C2D"/>
    <w:rsid w:val="00FE346C"/>
    <w:rsid w:val="00FE448D"/>
    <w:rsid w:val="00FE765E"/>
    <w:rsid w:val="00FF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ACF7B"/>
  <w15:chartTrackingRefBased/>
  <w15:docId w15:val="{9B525F2E-DFCB-4EC9-93F6-151F2B0C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716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mmarjo365.github.io/Cybersecurity-Portfoli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ammar-al-hasan-4403b8250/" TargetMode="External"/><Relationship Id="rId5" Type="http://schemas.openxmlformats.org/officeDocument/2006/relationships/styles" Target="styles.xml"/><Relationship Id="rId10" Type="http://schemas.openxmlformats.org/officeDocument/2006/relationships/hyperlink" Target="mailto:3mar200270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P3%20SLIM\AppData\Roaming\Microsoft\Templates\Resume%20(chronological).dotx" TargetMode="External"/></Relationship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770E34E-A33B-4329-A757-261138F33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Resume (chronological).dotx</Template>
  <TotalTime>3525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AL-hasan</dc:creator>
  <cp:keywords/>
  <dc:description/>
  <cp:lastModifiedBy>Ammar AL-hasan</cp:lastModifiedBy>
  <cp:revision>58</cp:revision>
  <dcterms:created xsi:type="dcterms:W3CDTF">2024-09-05T13:36:00Z</dcterms:created>
  <dcterms:modified xsi:type="dcterms:W3CDTF">2025-10-14T17:37:00Z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